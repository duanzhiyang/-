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我们常用的进制包括：二进制，八进制，十进制与十六进制。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1.二进制与十进制之间的转换。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>十进制转二进制：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>方法为：十进制数除2取余法，即十进制数除2，余数为权位上的数，得到的商值继续除2，以此步骤继续向下运算知道商为0为止。最后得到的玉树，从最底读取到最顶即为二进制数。</w:t>
      </w:r>
    </w:p>
    <w:p>
      <w:pPr>
        <w:pBdr>
          <w:top w:val="none" w:color="auto" w:sz="0" w:space="0"/>
          <w:bottom w:val="none" w:color="auto" w:sz="0" w:space="0"/>
        </w:pBdr>
        <w:ind w:firstLine="420" w:firstLineChars="0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drawing>
          <wp:inline distT="0" distB="0" distL="114300" distR="114300">
            <wp:extent cx="5268595" cy="35775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>二进制转十进制：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>方法为：把二进制数按权展开，相加即得十进制数。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t xml:space="preserve">    </w:t>
      </w:r>
      <w:r>
        <w:rPr>
          <w:rFonts w:hint="default" w:ascii="微软雅黑" w:hAnsi="微软雅黑" w:eastAsia="微软雅黑" w:cs="微软雅黑"/>
        </w:rPr>
        <w:tab/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ab/>
      </w:r>
      <w:r>
        <w:rPr>
          <w:rFonts w:hint="default" w:ascii="微软雅黑" w:hAnsi="微软雅黑" w:eastAsia="微软雅黑" w:cs="微软雅黑"/>
        </w:rPr>
        <w:drawing>
          <wp:inline distT="0" distB="0" distL="114300" distR="114300">
            <wp:extent cx="4248150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2.二进制与八进制的转换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二进制转八进制：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方法为：3位二进制数按权展开相加得到1位八进制数(注意事项，3位二进制转成八进制是从右到左开始转换，不足时补0)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171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八进制转成二进制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方法为：八进制数用过除2取余法，得到二进制数，对每个八进制为3个二进制，不足时在最左边补零。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3460115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hint="default"/>
        </w:rPr>
      </w:pPr>
      <w:r>
        <w:rPr>
          <w:rFonts w:hint="default"/>
        </w:rPr>
        <w:t>3.二进制与十六进制之间的转换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二进制转十六进制</w:t>
      </w:r>
    </w:p>
    <w:p>
      <w:pPr>
        <w:pBdr>
          <w:top w:val="none" w:color="auto" w:sz="0" w:space="0"/>
        </w:pBdr>
        <w:spacing w:line="240" w:lineRule="auto"/>
        <w:rPr>
          <w:rFonts w:hint="eastAsia"/>
        </w:rPr>
      </w:pPr>
      <w:r>
        <w:rPr>
          <w:rFonts w:hint="eastAsia" w:ascii="微软雅黑" w:hAnsi="微软雅黑" w:eastAsia="微软雅黑" w:cs="微软雅黑"/>
        </w:rPr>
        <w:t>方法为</w:t>
      </w:r>
      <w:r>
        <w:rPr>
          <w:rFonts w:hint="default" w:ascii="微软雅黑" w:hAnsi="微软雅黑" w:eastAsia="微软雅黑" w:cs="微软雅黑"/>
        </w:rPr>
        <w:t>:与二进制转八进制方法近似，八进制是取三合一，十六进制是取四合一。(注意：4位二进制转成十六进制是从右到左开始转换，不足时补0)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38725" cy="2886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十六进制转二进制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方法为：十六进制数通过除2取余法，得到二进制数，对每个十六进制为4个二进制，不足时在最左边补零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62550" cy="3133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/>
        </w:rPr>
      </w:pPr>
      <w:r>
        <w:rPr>
          <w:rFonts w:hint="default"/>
        </w:rPr>
        <w:t>4.十进制与八进制与十六进制之间的转换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</w:rPr>
        <w:t>方法一：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间接法—把十进制转成二进制，然后再由二进制转成八进制或者十六进制。这里不再做图片用法解释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方法二：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drawing>
          <wp:inline distT="0" distB="0" distL="114300" distR="114300">
            <wp:extent cx="5271770" cy="302196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hint="default"/>
        </w:rPr>
      </w:pPr>
      <w:r>
        <w:rPr>
          <w:rFonts w:hint="default"/>
        </w:rPr>
        <w:t>5.其他互转，可各种使用间接法</w:t>
      </w:r>
    </w:p>
    <w:p>
      <w:pPr>
        <w:pStyle w:val="2"/>
        <w:pBdr>
          <w:bottom w:val="none" w:color="auto" w:sz="0" w:space="0"/>
        </w:pBdr>
        <w:rPr>
          <w:rFonts w:hint="default"/>
        </w:rPr>
      </w:pPr>
      <w:r>
        <w:rPr>
          <w:rFonts w:hint="default"/>
        </w:rPr>
        <w:t>6.位运算</w:t>
      </w:r>
    </w:p>
    <w:p>
      <w:pPr>
        <w:pBdr>
          <w:top w:val="none" w:color="auto" w:sz="0" w:space="0"/>
          <w:bottom w:val="none" w:color="auto" w:sz="0" w:space="0"/>
        </w:pBdr>
        <w:ind w:firstLine="420" w:firstLineChars="0"/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程序中所有的数在计算机内存中都是以二进制的形式存储的。位运算就是直接对整数在内存中的二进制位进行操作。比如，and运算本来是一个逻辑运算符，但整数与证书之间也可以进行and运算。举个例子，6的二进制是110，11的二进制是1011，那么6 and 11的结果就是2.  110 and  1011 =&gt;0010 =&gt;2</w:t>
      </w:r>
    </w:p>
    <w:p>
      <w:pPr>
        <w:pBdr>
          <w:top w:val="none" w:color="auto" w:sz="0" w:space="0"/>
        </w:pBd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1927225"/>
            <wp:effectExtent l="0" t="0" r="82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</w:rPr>
      </w:pPr>
      <w:r>
        <w:rPr>
          <w:rFonts w:hint="default" w:ascii="微软雅黑" w:hAnsi="微软雅黑" w:eastAsia="微软雅黑" w:cs="微软雅黑"/>
        </w:rPr>
        <w:t>只看Java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</w:rPr>
        <w:t>&amp;:（按位与）：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通常用于二进制的取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"https://baike.baidu.com/item/%E4%BD%8D%E6%93%8D%E4%BD%9C" \t "/tmp/wps-root/x/_blank"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位操作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，例如一个数 and 1的结果就是取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"https://baike.baidu.com/item/%E4%BA%8C%E8%BF%9B%E5%88%B6" \t "/tmp/wps-root/x/_blank"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二进制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的最末位。这可以用来判断一个整数的奇偶，二进制的最末位为0表示该数为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"https://baike.baidu.com/item/%E5%81%B6%E6%95%B0" \t "/tmp/wps-root/x/_blank"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偶数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，最末位为1表示该数为奇数。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eastAsia="zh-CN" w:bidi="ar"/>
        </w:rPr>
        <w:t>00101 &amp; 11100 = 00100 （相同位的两个数字都为1，则为1；若有一个不为1，则为0.）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eastAsia="zh-CN" w:bidi="ar"/>
        </w:rPr>
      </w:pPr>
      <w:r>
        <w:rPr>
          <w:rFonts w:hint="default" w:ascii="微软雅黑" w:hAnsi="微软雅黑" w:eastAsia="微软雅黑" w:cs="微软雅黑"/>
          <w:kern w:val="0"/>
          <w:sz w:val="21"/>
          <w:szCs w:val="21"/>
          <w:lang w:eastAsia="zh-CN" w:bidi="ar"/>
        </w:rPr>
        <w:t>|：（按位或）：通常用于二进制特定位上的无条件赋值，例如一个数 | 1 的结果就是把二进制最末尾强行变成1.如果需要把二进制最末尾变成0，对这个数 | 1 之后再减一就可以了，其实际意义就是把这个数强行变成最接近的偶数。00101 | 11100 = 11101 (相同位只要有一个为1即为1.)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^:（按位异或）：异或的逆运算是他本身，也就是说两次异或同一个数最后结果不变，可以用于简单的加密。00101 ^ 11100 = 11001（相同位不同则为1，相同则为0.）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~:（按位取反)：把内存中的0和1全部取反。使用此运算时需格外小心，需要注意整数类型有没有符号。如果~的对象时无符号整数(不能表述负数)，那么得到的值就是它与该类型上界的差。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&lt;&lt;:(左移)：a &lt;&lt; b就表示把a转为二进制后左移b位(在后边填b个0)。例如100的二进制位1100100，而110010000转成十进制是400，那么100&lt;&lt;2 = 400.可以看出，(a&lt;&lt;b的值实际上是a乘2的b次方）因为在二进制后添加一个0就相当于该数乘2。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&gt;&gt;:(右移)：a shr b表示二进制右移b位（去掉末b位），相当于a除以2的b次方（取整）。我们也经常用shr 1来代替除2，比如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instrText xml:space="preserve"> HYPERLINK "https://baike.baidu.com/item/%E4%BA%8C%E5%88%86%E6%9F%A5%E6%89%BE" \t "https://baike.baidu.com/item/%E4%BD%8D%E8%BF%90%E7%AE%97/_blank" </w:instrTex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二分查找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、堆的插入操作等等。想办法用shr代替除法运算可以使程序效率大大提高。最大公约数的二进制算法用除以2操作来代替慢得出奇的mod运算，效率可以提高60%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位运算应用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判断奇偶：常用的 if( a%2 != 0 )  可以替换为  if(a&amp;1){奇数}，原理：任何偶数二进制第一位数必定0，而奇数必定是1，而1的二进制就是1，所以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可以用这个判断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交换变量：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ind w:firstLine="420" w:firstLineChars="0"/>
        <w:jc w:val="left"/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一种a = [a=b,b][0],这个确实装逼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其实还有更稳重的方法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a^=b,b^=a,a^=b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原理：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第一步没啥好说a = a^b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第二步：b=b^a,也就是b=b^a^b,也就是b=a^0,此处换值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第三步：a=a^b 也就是a=a^b^a,也就是b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向下取整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一般方法 Math.floor()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位运算x|0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4乘以2的n次方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x&lt;&lt;n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420" w:leftChars="0" w:right="0" w:firstLine="420" w:firstLineChars="0"/>
        <w:jc w:val="left"/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bookmarkStart w:id="0" w:name="_GoBack"/>
      <w:bookmarkEnd w:id="0"/>
      <w:r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原理：2进制移动一位相当于乘以2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420" w:firstLineChars="0"/>
        <w:jc w:val="left"/>
        <w:rPr>
          <w:rFonts w:hint="default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7744DF"/>
    <w:multiLevelType w:val="singleLevel"/>
    <w:tmpl w:val="E27744DF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25B052C"/>
    <w:rsid w:val="0291021A"/>
    <w:rsid w:val="02AA00C0"/>
    <w:rsid w:val="045E0FF8"/>
    <w:rsid w:val="04685DA0"/>
    <w:rsid w:val="047D5A5D"/>
    <w:rsid w:val="0AB57776"/>
    <w:rsid w:val="0C1F28C6"/>
    <w:rsid w:val="0E1168D8"/>
    <w:rsid w:val="14045C59"/>
    <w:rsid w:val="14D83F15"/>
    <w:rsid w:val="197C1611"/>
    <w:rsid w:val="1AA24D9F"/>
    <w:rsid w:val="1AA515C4"/>
    <w:rsid w:val="1AF13789"/>
    <w:rsid w:val="2396538E"/>
    <w:rsid w:val="245F6B52"/>
    <w:rsid w:val="24F83F44"/>
    <w:rsid w:val="260538CB"/>
    <w:rsid w:val="27AF23AC"/>
    <w:rsid w:val="27E9528A"/>
    <w:rsid w:val="28E730CA"/>
    <w:rsid w:val="2CE5633F"/>
    <w:rsid w:val="2DA41E7F"/>
    <w:rsid w:val="2F7345D8"/>
    <w:rsid w:val="31B50B3D"/>
    <w:rsid w:val="33BC3E2A"/>
    <w:rsid w:val="34C50575"/>
    <w:rsid w:val="35E0176B"/>
    <w:rsid w:val="36240B2D"/>
    <w:rsid w:val="379F15AF"/>
    <w:rsid w:val="37FC1ECA"/>
    <w:rsid w:val="3BF755FA"/>
    <w:rsid w:val="3C201412"/>
    <w:rsid w:val="3EDFBDE3"/>
    <w:rsid w:val="409C1CB2"/>
    <w:rsid w:val="423F7D27"/>
    <w:rsid w:val="43BD4296"/>
    <w:rsid w:val="460E0942"/>
    <w:rsid w:val="48645420"/>
    <w:rsid w:val="49F82A8F"/>
    <w:rsid w:val="4AC028D3"/>
    <w:rsid w:val="4C5E7C09"/>
    <w:rsid w:val="4D09037E"/>
    <w:rsid w:val="4D3159E7"/>
    <w:rsid w:val="4D7779D3"/>
    <w:rsid w:val="4FD913B4"/>
    <w:rsid w:val="501E5674"/>
    <w:rsid w:val="51732288"/>
    <w:rsid w:val="52D05FF0"/>
    <w:rsid w:val="54801D94"/>
    <w:rsid w:val="565C3EE3"/>
    <w:rsid w:val="59F75111"/>
    <w:rsid w:val="5BA645B5"/>
    <w:rsid w:val="5C2C51D4"/>
    <w:rsid w:val="615975F8"/>
    <w:rsid w:val="62E02830"/>
    <w:rsid w:val="64503103"/>
    <w:rsid w:val="64C52C31"/>
    <w:rsid w:val="64EF0FE4"/>
    <w:rsid w:val="65132532"/>
    <w:rsid w:val="66B3386D"/>
    <w:rsid w:val="67F5D221"/>
    <w:rsid w:val="68587BC2"/>
    <w:rsid w:val="6D535020"/>
    <w:rsid w:val="6E697F54"/>
    <w:rsid w:val="6FFE0046"/>
    <w:rsid w:val="7132172D"/>
    <w:rsid w:val="727A1F3B"/>
    <w:rsid w:val="73744B4F"/>
    <w:rsid w:val="759011E7"/>
    <w:rsid w:val="77E231C9"/>
    <w:rsid w:val="77FF5A2E"/>
    <w:rsid w:val="7A106354"/>
    <w:rsid w:val="7BAB7610"/>
    <w:rsid w:val="7CF95188"/>
    <w:rsid w:val="7D5D587F"/>
    <w:rsid w:val="7F7DC530"/>
    <w:rsid w:val="7FD33648"/>
    <w:rsid w:val="EFFFB632"/>
    <w:rsid w:val="FDEA700A"/>
    <w:rsid w:val="FF97B339"/>
    <w:rsid w:val="FFFF15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225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2018-05-24T09:24:00Z</dcterms:created>
  <dc:creator>陈昭蓉</dc:creator>
  <cp:lastModifiedBy>小明酷炸了好嘛</cp:lastModifiedBy>
  <dcterms:modified xsi:type="dcterms:W3CDTF">2018-12-28T11:45:30Z</dcterms:modified>
  <dc:title>我们常用的进制包括：二进制，八进制，十进制与十六进制。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